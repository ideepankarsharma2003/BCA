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4"/>
        </w:rPr>
        <w:pict>
          <v:rect id="_x0000_s1076" o:spid="_x0000_s1076" o:spt="1" style="position:absolute;left:0pt;margin-left:532pt;margin-top:575.9pt;height:41.45pt;width:273.5pt;z-index:251697152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default"/>
                      <w:b/>
                      <w:bCs/>
                      <w:sz w:val="40"/>
                      <w:szCs w:val="40"/>
                      <w:u w:val="single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40"/>
                      <w:szCs w:val="40"/>
                      <w:u w:val="single"/>
                      <w:lang w:val="en-US"/>
                    </w:rPr>
                    <w:t>Deepankar Sharma (BCA )</w:t>
                  </w:r>
                </w:p>
              </w:txbxContent>
            </v:textbox>
          </v:rect>
        </w:pict>
      </w:r>
      <w:r>
        <w:rPr>
          <w:lang w:eastAsia="en-US"/>
        </w:rPr>
        <w:pict>
          <v:rect id="_x0000_s1056" o:spid="_x0000_s1056" o:spt="1" style="position:absolute;left:0pt;margin-left:232.95pt;margin-top:308.75pt;height:61.9pt;width:256pt;z-index:2516889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drawing>
                      <wp:inline distT="0" distB="0" distL="114300" distR="114300">
                        <wp:extent cx="3048000" cy="748030"/>
                        <wp:effectExtent l="19050" t="0" r="0" b="0"/>
                        <wp:docPr id="4" name="Picture 1" descr="downloa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1" descr="downloa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7485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lang w:eastAsia="en-US"/>
        </w:rPr>
        <w:pict>
          <v:shape id="Text Box 159" o:spid="_x0000_s1026" o:spt="202" type="#_x0000_t202" style="position:absolute;left:0pt;margin-left:177.25pt;margin-top:370.65pt;height:45pt;width:342.45pt;z-index:251685888;mso-width-relative:page;mso-height-relative:page;" filled="f" stroked="f" coordsize="21600,21600" o:gfxdata="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Dul3oHXAAAACwEAAA8AAAAAAAAAAQAgAAAAIgAAAGRy&#10;cy9kb3ducmV2LnhtbFBLAQIUABQAAAAIAIdO4kCB34idBgIAABcEAAAOAAAAAAAAAAEAIAAAACYB&#10;AABkcnMvZTJvRG9jLnhtbFBLBQYAAAAABgAGAFkBAACeBQ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widowControl w:val="0"/>
                    <w:spacing w:line="189" w:lineRule="auto"/>
                    <w:jc w:val="center"/>
                    <w:rPr>
                      <w:b/>
                      <w:bCs/>
                      <w:color w:val="0A90C9" w:themeColor="accent1"/>
                      <w:szCs w:val="40"/>
                      <w:u w:val="single"/>
                    </w:rPr>
                  </w:pPr>
                  <w:r>
                    <w:rPr>
                      <w:b/>
                      <w:bCs/>
                      <w:color w:val="0000FF"/>
                      <w:sz w:val="40"/>
                      <w:szCs w:val="40"/>
                      <w:u w:val="single"/>
                    </w:rPr>
                    <w:t>GRAPHIC</w:t>
                  </w:r>
                  <w:r>
                    <w:rPr>
                      <w:b/>
                      <w:bCs/>
                      <w:color w:val="0A90C9" w:themeColor="accent1"/>
                      <w:sz w:val="40"/>
                      <w:szCs w:val="40"/>
                      <w:u w:val="single"/>
                    </w:rPr>
                    <w:t xml:space="preserve"> ERA </w:t>
                  </w:r>
                  <w:r>
                    <w:rPr>
                      <w:b/>
                      <w:bCs/>
                      <w:color w:val="1F497D" w:themeColor="text2"/>
                      <w:sz w:val="40"/>
                      <w:szCs w:val="40"/>
                      <w:u w:val="single"/>
                    </w:rPr>
                    <w:t>HILL</w:t>
                  </w:r>
                  <w:r>
                    <w:rPr>
                      <w:b/>
                      <w:bCs/>
                      <w:color w:val="FF0000"/>
                      <w:sz w:val="40"/>
                      <w:szCs w:val="40"/>
                      <w:u w:val="single"/>
                    </w:rPr>
                    <w:t xml:space="preserve"> UNIVERSITY</w:t>
                  </w:r>
                </w:p>
              </w:txbxContent>
            </v:textbox>
          </v:shape>
        </w:pict>
      </w:r>
      <w:r>
        <w:rPr>
          <w:lang w:eastAsia="en-US"/>
        </w:rPr>
        <w:pict>
          <v:shape id="Text Box 158" o:spid="_x0000_s1050" o:spt="202" type="#_x0000_t202" style="position:absolute;left:0pt;margin-left:259.3pt;margin-top:490.75pt;height:117pt;width:207pt;z-index:251684864;mso-width-relative:page;mso-height-relative:page;" filled="f" stroked="f" coordsize="21600,21600" o:gfxdata="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gfu4fZAAAADAEAAA8AAAAAAAAAAQAgAAAAIgAA&#10;AGRycy9kb3ducmV2LnhtbFBLAQIUABQAAAAIAIdO4kA6OGXUBwIAABgEAAAOAAAAAAAAAAEAIAAA&#10;ACgBAABkcnMvZTJvRG9jLnhtbFBLBQYAAAAABgAGAFkBAAChBQ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rPr>
                      <w:b/>
                      <w:color w:val="0A90C9" w:themeColor="accent1"/>
                      <w:sz w:val="50"/>
                      <w:szCs w:val="50"/>
                      <w:u w:val="single"/>
                    </w:rPr>
                  </w:pPr>
                  <w:r>
                    <w:rPr>
                      <w:b/>
                      <w:color w:val="0A90C9" w:themeColor="accent1"/>
                      <w:sz w:val="50"/>
                      <w:szCs w:val="50"/>
                      <w:u w:val="single"/>
                    </w:rPr>
                    <w:t>Contact</w:t>
                  </w:r>
                </w:p>
                <w:p>
                  <w:pPr>
                    <w:rPr>
                      <w:color w:val="7E7E7E" w:themeColor="text1" w:themeTint="80"/>
                      <w:sz w:val="36"/>
                      <w:szCs w:val="80"/>
                    </w:rPr>
                  </w:pPr>
                  <w:r>
                    <w:rPr>
                      <w:color w:val="7E7E7E" w:themeColor="text1" w:themeTint="80"/>
                      <w:sz w:val="36"/>
                      <w:szCs w:val="80"/>
                    </w:rPr>
                    <w:t>(+91)6754XXXXXX</w:t>
                  </w:r>
                </w:p>
                <w:p>
                  <w:pPr>
                    <w:rPr>
                      <w:color w:val="7E7E7E" w:themeColor="text1" w:themeTint="80"/>
                      <w:sz w:val="36"/>
                      <w:szCs w:val="80"/>
                    </w:rPr>
                  </w:pPr>
                  <w:r>
                    <w:rPr>
                      <w:color w:val="7E7E7E" w:themeColor="text1" w:themeTint="80"/>
                      <w:sz w:val="36"/>
                      <w:szCs w:val="80"/>
                    </w:rPr>
                    <w:t>(+91)9054XXXXXX</w:t>
                  </w:r>
                </w:p>
                <w:p>
                  <w:pPr>
                    <w:rPr>
                      <w:color w:val="7E7E7E" w:themeColor="text1" w:themeTint="80"/>
                      <w:sz w:val="36"/>
                      <w:szCs w:val="80"/>
                    </w:rPr>
                  </w:pPr>
                  <w:r>
                    <w:rPr>
                      <w:color w:val="7E7E7E" w:themeColor="text1" w:themeTint="80"/>
                      <w:sz w:val="36"/>
                      <w:szCs w:val="80"/>
                    </w:rPr>
                    <w:t>(+91)8764XXXXXX</w:t>
                  </w:r>
                </w:p>
                <w:p>
                  <w:pPr>
                    <w:rPr>
                      <w:color w:val="FF0000"/>
                      <w:szCs w:val="80"/>
                    </w:rPr>
                  </w:pPr>
                  <w:r>
                    <w:rPr>
                      <w:color w:val="FF0000"/>
                      <w:szCs w:val="80"/>
                    </w:rPr>
                    <w:t>www.gehu.com</w:t>
                  </w:r>
                </w:p>
              </w:txbxContent>
            </v:textbox>
          </v:shape>
        </w:pict>
      </w:r>
      <w:r>
        <w:rPr>
          <w:lang w:eastAsia="en-US"/>
        </w:rPr>
        <w:pict>
          <v:shape id="Text Box 125" o:spid="_x0000_s1054" o:spt="202" type="#_x0000_t202" style="position:absolute;left:0pt;margin-left:550.2pt;margin-top:-3.95pt;height:132.55pt;width:216pt;z-index:251681792;mso-width-relative:page;mso-height-relative:page;" filled="f" stroked="f" coordsize="21600,21600" o:gfxdata="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9VV/NtgAAAAMAQAADwAAAAAAAAABACAAAAAi&#10;AAAAZHJzL2Rvd25yZXYueG1sUEsBAhQAFAAAAAgAh07iQH6+8cYKAgAAGAQAAA4AAAAAAAAAAQAg&#10;AAAAJwEAAGRycy9lMm9Eb2MueG1sUEsFBgAAAAAGAAYAWQEAAKMFAAAAAA=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72"/>
                      <w:szCs w:val="72"/>
                      <w:u w:val="single"/>
                    </w:rPr>
                    <w:t>THE INVISIBLE ENEMY</w:t>
                  </w:r>
                </w:p>
              </w:txbxContent>
            </v:textbox>
          </v:shape>
        </w:pict>
      </w:r>
      <w:r>
        <w:rPr>
          <w:lang w:eastAsia="en-US"/>
        </w:rPr>
        <w:pict>
          <v:shape id="Text Box 127" o:spid="_x0000_s1053" o:spt="202" type="#_x0000_t202" style="position:absolute;left:0pt;margin-left:23.25pt;margin-top:101.4pt;height:275.25pt;width:207pt;z-index:251682816;mso-width-relative:page;mso-height-relative:page;" filled="f" stroked="f" coordsize="21600,21600" o:gfxdata="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8IJPB1wAAAAoBAAAPAAAAAAAAAAEAIAAAACIA&#10;AABkcnMvZG93bnJldi54bWxQSwECFAAUAAAACACHTuJA+lwlaAoCAAAYBAAADgAAAAAAAAABACAA&#10;AAAmAQAAZHJzL2Uyb0RvYy54bWxQSwUGAAAAAAYABgBZAQAAogUAAAAA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rPr>
                      <w:color w:val="66CCCC" w:themeColor="accent3"/>
                      <w:sz w:val="40"/>
                      <w:szCs w:val="40"/>
                    </w:rPr>
                  </w:pPr>
                  <w:r>
                    <w:rPr>
                      <w:color w:val="66CCCC" w:themeColor="accent3"/>
                      <w:sz w:val="84"/>
                      <w:szCs w:val="84"/>
                    </w:rPr>
                    <w:t>I</w:t>
                  </w:r>
                  <w:r>
                    <w:rPr>
                      <w:color w:val="66CCCC" w:themeColor="accent3"/>
                      <w:sz w:val="40"/>
                      <w:szCs w:val="40"/>
                    </w:rPr>
                    <w:t>NNOVATE</w:t>
                  </w:r>
                </w:p>
                <w:p>
                  <w:pPr>
                    <w:rPr>
                      <w:color w:val="7E7E7E" w:themeColor="text1" w:themeTint="80"/>
                      <w:sz w:val="22"/>
                      <w:szCs w:val="40"/>
                    </w:rPr>
                  </w:pPr>
                  <w:r>
                    <w:rPr>
                      <w:color w:val="7E7E7E" w:themeColor="text1" w:themeTint="80"/>
                      <w:sz w:val="22"/>
                      <w:szCs w:val="40"/>
                    </w:rPr>
                    <w:t>Taking  steps and introducing a new form of learning .</w:t>
                  </w:r>
                </w:p>
                <w:p>
                  <w:pPr>
                    <w:rPr>
                      <w:color w:val="7E7E7E" w:themeColor="text1" w:themeTint="80"/>
                      <w:sz w:val="22"/>
                      <w:szCs w:val="40"/>
                    </w:rPr>
                  </w:pPr>
                </w:p>
                <w:p>
                  <w:pPr>
                    <w:rPr>
                      <w:color w:val="66CCCC" w:themeColor="accent3"/>
                      <w:sz w:val="40"/>
                      <w:szCs w:val="40"/>
                    </w:rPr>
                  </w:pPr>
                  <w:r>
                    <w:rPr>
                      <w:color w:val="66CCCC" w:themeColor="accent3"/>
                      <w:sz w:val="84"/>
                      <w:szCs w:val="84"/>
                    </w:rPr>
                    <w:t>L</w:t>
                  </w:r>
                  <w:r>
                    <w:rPr>
                      <w:color w:val="66CCCC" w:themeColor="accent3"/>
                      <w:sz w:val="40"/>
                      <w:szCs w:val="40"/>
                    </w:rPr>
                    <w:t>AUNCH</w:t>
                  </w:r>
                </w:p>
                <w:p>
                  <w:pPr>
                    <w:rPr>
                      <w:color w:val="7E7E7E" w:themeColor="text1" w:themeTint="80"/>
                      <w:sz w:val="22"/>
                      <w:szCs w:val="40"/>
                    </w:rPr>
                  </w:pPr>
                  <w:r>
                    <w:rPr>
                      <w:color w:val="7E7E7E" w:themeColor="text1" w:themeTint="80"/>
                      <w:sz w:val="22"/>
                      <w:szCs w:val="40"/>
                    </w:rPr>
                    <w:t>Taking care of the current situation the university is introducing a more sophisticated way of distance learning.</w:t>
                  </w:r>
                </w:p>
                <w:p>
                  <w:pPr>
                    <w:rPr>
                      <w:color w:val="66CCCC" w:themeColor="accent3"/>
                      <w:sz w:val="40"/>
                      <w:szCs w:val="40"/>
                    </w:rPr>
                  </w:pPr>
                  <w:r>
                    <w:rPr>
                      <w:color w:val="66CCCC" w:themeColor="accent3"/>
                      <w:sz w:val="84"/>
                      <w:szCs w:val="84"/>
                    </w:rPr>
                    <w:t>S</w:t>
                  </w:r>
                  <w:r>
                    <w:rPr>
                      <w:color w:val="66CCCC" w:themeColor="accent3"/>
                      <w:sz w:val="40"/>
                      <w:szCs w:val="40"/>
                    </w:rPr>
                    <w:t>TAY FOCUSED</w:t>
                  </w:r>
                </w:p>
                <w:p>
                  <w:pPr>
                    <w:rPr>
                      <w:color w:val="7E7E7E" w:themeColor="text1" w:themeTint="80"/>
                      <w:sz w:val="22"/>
                      <w:szCs w:val="40"/>
                    </w:rPr>
                  </w:pPr>
                  <w:r>
                    <w:rPr>
                      <w:color w:val="7E7E7E" w:themeColor="text1" w:themeTint="80"/>
                      <w:sz w:val="22"/>
                      <w:szCs w:val="40"/>
                    </w:rPr>
                    <w:t>The only thing we demand from students is their utmost sincerity towards their own life.</w:t>
                  </w:r>
                </w:p>
              </w:txbxContent>
            </v:textbox>
          </v:shape>
        </w:pict>
      </w:r>
      <w:r>
        <w:rPr>
          <w:lang w:eastAsia="en-U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5145405</wp:posOffset>
            </wp:positionV>
            <wp:extent cx="2209800" cy="1752600"/>
            <wp:effectExtent l="0" t="0" r="0" b="0"/>
            <wp:wrapNone/>
            <wp:docPr id="156" name="Picture 156" descr="C:\BrochureRobot\BrochureGenie\BrochureGenie\BrochureGenie\bin\Release\data\templates\1\brochure\img\o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C:\BrochureRobot\BrochureGenie\BrochureGenie\BrochureGenie\bin\Release\data\templates\1\brochure\img\out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pict>
          <v:shape id="Text Box 157" o:spid="_x0000_s1052" o:spt="202" type="#_x0000_t202" style="position:absolute;left:0pt;margin-left:291.7pt;margin-top:94.65pt;height:179.25pt;width:197.25pt;z-index:251683840;mso-width-relative:page;mso-height-relative:page;" filled="f" stroked="f" coordsize="21600,21600" o:gfxdata="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HX+KhTYAAAACwEAAA8AAAAAAAAAAQAgAAAAIgAA&#10;AGRycy9kb3ducmV2LnhtbFBLAQIUABQAAAAIAIdO4kAk3CvOCAIAABgEAAAOAAAAAAAAAAEAIAAA&#10;ACcBAABkcnMvZTJvRG9jLnhtbFBLBQYAAAAABgAGAFkBAAChBQ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rPr>
                      <w:color w:val="7E7E7E" w:themeColor="text1" w:themeTint="80"/>
                      <w:sz w:val="22"/>
                      <w:szCs w:val="54"/>
                    </w:rPr>
                  </w:pPr>
                  <w:r>
                    <w:rPr>
                      <w:color w:val="7E7E7E" w:themeColor="text1" w:themeTint="80"/>
                      <w:sz w:val="22"/>
                      <w:szCs w:val="54"/>
                    </w:rPr>
                    <w:t xml:space="preserve">Covid scenario isn’t something very new </w:t>
                  </w:r>
                </w:p>
                <w:p>
                  <w:pPr>
                    <w:rPr>
                      <w:color w:val="7E7E7E" w:themeColor="text1" w:themeTint="80"/>
                      <w:sz w:val="22"/>
                      <w:szCs w:val="54"/>
                    </w:rPr>
                  </w:pPr>
                  <w:r>
                    <w:rPr>
                      <w:color w:val="7E7E7E" w:themeColor="text1" w:themeTint="80"/>
                      <w:sz w:val="22"/>
                      <w:szCs w:val="54"/>
                    </w:rPr>
                    <w:t>Its been more than one and half year since we’re fighting against this virus.</w:t>
                  </w:r>
                </w:p>
                <w:p>
                  <w:pPr>
                    <w:rPr>
                      <w:color w:val="7E7E7E" w:themeColor="text1" w:themeTint="80"/>
                      <w:sz w:val="22"/>
                      <w:szCs w:val="54"/>
                    </w:rPr>
                  </w:pPr>
                </w:p>
                <w:p>
                  <w:pPr>
                    <w:rPr>
                      <w:color w:val="7E7E7E" w:themeColor="text1" w:themeTint="80"/>
                      <w:sz w:val="22"/>
                      <w:szCs w:val="54"/>
                    </w:rPr>
                  </w:pPr>
                  <w:r>
                    <w:rPr>
                      <w:color w:val="7E7E7E" w:themeColor="text1" w:themeTint="80"/>
                      <w:sz w:val="22"/>
                      <w:szCs w:val="54"/>
                    </w:rPr>
                    <w:t>Seeing someone without mask and staying silent in this time would be the biggest guilt you’ll ever feel , your one carelessness might cost lives of thousands.</w:t>
                  </w:r>
                </w:p>
              </w:txbxContent>
            </v:textbox>
          </v:shape>
        </w:pict>
      </w:r>
      <w:r>
        <w:rPr>
          <w:lang w:eastAsia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6712585</wp:posOffset>
            </wp:positionH>
            <wp:positionV relativeFrom="paragraph">
              <wp:posOffset>2068830</wp:posOffset>
            </wp:positionV>
            <wp:extent cx="3529330" cy="3520440"/>
            <wp:effectExtent l="0" t="0" r="0" b="3810"/>
            <wp:wrapNone/>
            <wp:docPr id="155" name="Picture 155" descr="C:\BrochureRobot\BrochureGenie\BrochureGenie\BrochureGenie\bin\Release\data\templates\1\brochure\img\o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C:\BrochureRobot\BrochureGenie\BrochureGenie\BrochureGenie\bin\Release\data\templates\1\brochure\img\out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584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Freeform 24" o:spid="_x0000_s1049" o:spt="100" style="position:absolute;left:0pt;margin-left:259.5pt;margin-top:455.4pt;height:165.75pt;width:269.05pt;z-index:-251636736;mso-width-relative:page;mso-height-relative:page;" stroked="f" coordsize="1076,663" o:gfxdata="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ALQJB3eAAAADQEAAA8AAAAAAAAAAQAgAAAAIgAAAGRycy9kb3ducmV2Lnht&#10;bFBLAQIUABQAAAAIAIdO4kC+M51dSQMAAC0JAAAOAAAAAAAAAAEAIAAAAC0BAABkcnMvZTJvRG9j&#10;LnhtbFBLBQYAAAAABgAGAFkBAADoBgAAAAA=&#10;" adj=",," path="m1076,142c947,225,740,250,534,150c276,25,122,0,0,27c0,663,0,663,0,663c1076,663,1076,663,1076,663l1076,142xe">
            <v:path o:connecttype="segments" o:connectlocs="3416935,450850;1695765,476250;0,85725;0,2105025;3416935,2105025;3416935,450850" o:connectangles="0,0,0,0,0,0"/>
            <v:fill focussize="0,0"/>
            <v:stroke on="f" joinstyle="round"/>
            <v:imagedata o:title=""/>
            <o:lock v:ext="edit"/>
          </v:shape>
        </w:pict>
      </w:r>
      <w:r>
        <w:pict>
          <v:shape id="Freeform 23" o:spid="_x0000_s1048" o:spt="100" style="position:absolute;left:0pt;margin-left:259.5pt;margin-top:449.4pt;height:171.75pt;width:269.05pt;z-index:-251637760;mso-width-relative:page;mso-height-relative:page;" fillcolor="#66CCCC" filled="t" stroked="f" coordsize="1076,687" o:gfxdata="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" adj=",," path="m1076,44c987,123,810,194,488,78c268,0,114,11,0,52c0,687,0,687,0,687c219,687,219,687,219,687c1076,378,1076,378,1076,378l1076,44xe">
            <v:path o:connecttype="segments" o:connectlocs="3416935,139700;1549687,247650;0,165100;0,2181225;695454,2181225;3416935,1200150;3416935,139700" o:connectangles="0,0,0,0,0,0,0"/>
            <v:fill on="t" focussize="0,0"/>
            <v:stroke on="f" joinstyle="round"/>
            <v:imagedata o:title=""/>
            <o:lock v:ext="edit"/>
          </v:shape>
        </w:pict>
      </w:r>
      <w:r>
        <w:pict>
          <v:shape id="Freeform 22" o:spid="_x0000_s1047" o:spt="100" style="position:absolute;left:0pt;margin-left:528pt;margin-top:-8.85pt;height:171.75pt;width:277.55pt;z-index:-251638784;mso-width-relative:page;mso-height-relative:page;" fillcolor="#0A90C9" filled="t" stroked="f" coordsize="1110,687" o:gfxdata="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AJOlq42wAAAA0BAAAPAAAAAAAAAAEAIAAAACIAAABk&#10;cnMvZG93bnJldi54bWxQSwECFAAUAAAACACHTuJA1h9gzFkDAAAdCQAADgAAAAAAAAABACAAAAAq&#10;AQAAZHJzL2Uyb0RvYy54bWxQSwUGAAAAAAYABgBZAQAA9QYAAAAA&#10;" adj=",," path="m0,635c118,676,277,687,503,608c836,493,1019,563,1110,642c1110,0,1110,0,1110,0c0,0,0,0,0,0l0,635xe">
            <v:path o:connecttype="segments" o:connectlocs="0,2016125;1597312,1930400;3524885,2038350;3524885,0;0,0;0,2016125" o:connectangles="0,0,0,0,0,0"/>
            <v:fill on="t" focussize="0,0"/>
            <v:stroke on="f" joinstyle="round"/>
            <v:imagedata o:title=""/>
            <o:lock v:ext="edit"/>
          </v:shape>
        </w:pict>
      </w:r>
      <w:r>
        <w:pict>
          <v:shape id="Freeform 21" o:spid="_x0000_s1046" o:spt="100" style="position:absolute;left:0pt;margin-left:-18.75pt;margin-top:455.4pt;height:165.75pt;width:278.05pt;z-index:-251639808;mso-width-relative:page;mso-height-relative:page;" stroked="f" coordsize="1112,663" o:gfxdata="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A0OQr02wAAAAwBAAAPAAAAAAAAAAEAIAAAACIAAABkcnMvZG93bnJldi54bWxQSwEC&#10;FAAUAAAACACHTuJAYb9Z7UcDAAArCQAADgAAAAAAAAABACAAAAAqAQAAZHJzL2Uyb0RvYy54bWxQ&#10;SwUGAAAAAAYABgBZAQAA4wYAAAAA&#10;" adj=",," path="m1112,27c986,0,827,25,560,150c347,250,133,225,0,142c0,663,0,663,0,663c1112,663,1112,663,1112,663l1112,27xe">
            <v:path o:connecttype="segments" o:connectlocs="3531235,85725;1778319,476250;0,450850;0,2105025;3531235,2105025;3531235,85725" o:connectangles="0,0,0,0,0,0"/>
            <v:fill focussize="0,0"/>
            <v:stroke on="f" joinstyle="round"/>
            <v:imagedata o:title=""/>
            <o:lock v:ext="edit"/>
          </v:shape>
        </w:pict>
      </w:r>
      <w:r>
        <w:pict>
          <v:shape id="Freeform 20" o:spid="_x0000_s1045" o:spt="100" style="position:absolute;left:0pt;margin-left:259.5pt;margin-top:426.15pt;height:195pt;width:269.05pt;z-index:-251640832;mso-width-relative:page;mso-height-relative:page;" fillcolor="#336699" filled="t" stroked="f" coordsize="1076,780" o:gfxdata="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GhGo9tsAAAANAQAA&#10;DwAAAAAAAAABACAAAAAiAAAAZHJzL2Rvd25yZXYueG1sUEsBAhQAFAAAAAgAh07iQJ+KFmJsAwAA&#10;AQoAAA4AAAAAAAAAAQAgAAAAKgEAAGRycy9lMm9Eb2MueG1sUEsFBgAAAAAGAAYAWQEAAAgHAAAA&#10;AA==&#10;" adj=",," path="m1076,0c994,97,812,215,453,88c264,22,112,39,0,81c0,780,0,780,0,780c219,780,219,780,219,780c1076,471,1076,471,1076,471l1076,0xe">
            <v:path o:connecttype="segments" o:connectlocs="3416935,0;1438542,279400;0,257175;0,2476500;695454,2476500;3416935,1495425;3416935,0" o:connectangles="0,0,0,0,0,0,0"/>
            <v:fill on="t" focussize="0,0"/>
            <v:stroke on="f" joinstyle="round"/>
            <v:imagedata o:title=""/>
            <o:lock v:ext="edit"/>
          </v:shape>
        </w:pict>
      </w:r>
      <w:r>
        <w:pict>
          <v:shape id="Freeform 19" o:spid="_x0000_s1044" o:spt="100" style="position:absolute;left:0pt;margin-left:259.5pt;margin-top:415.65pt;height:205.5pt;width:269.05pt;z-index:-251641856;mso-width-relative:page;mso-height-relative:page;" stroked="f" coordsize="1076,822" o:gfxdata="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" adj=",," path="m1076,0c998,103,818,240,452,126c263,67,111,92,0,140c0,822,0,822,0,822c219,822,219,822,219,822c1076,513,1076,513,1076,513l1076,0xe">
            <v:path o:connecttype="segments" o:connectlocs="3416935,0;1435366,400050;0,444500;0,2609850;695454,2609850;3416935,1628775;3416935,0" o:connectangles="0,0,0,0,0,0,0"/>
            <v:fill focussize="0,0"/>
            <v:stroke on="f" joinstyle="round"/>
            <v:imagedata o:title=""/>
            <o:lock v:ext="edit"/>
          </v:shape>
        </w:pict>
      </w:r>
      <w:r>
        <w:pict>
          <v:shape id="Freeform 18" o:spid="_x0000_s1043" o:spt="100" style="position:absolute;left:0pt;margin-left:-18.75pt;margin-top:449.4pt;height:171.75pt;width:278.05pt;z-index:-251642880;mso-width-relative:page;mso-height-relative:page;" fillcolor="#66CCCC" filled="t" stroked="f" coordsize="1112,687" o:gfxdata="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" adj=",," path="m608,78c275,194,92,123,0,44c0,378,0,378,0,378c886,687,886,687,886,687c1112,687,1112,687,1112,687c1112,52,1112,52,1112,52c994,11,835,0,608,78xe">
            <v:path o:connecttype="segments" o:connectlocs="1930747,247650;0,139700;0,1200150;2813555,2181225;3531235,2181225;3531235,165100;1930747,247650" o:connectangles="0,0,0,0,0,0,0"/>
            <v:fill on="t" focussize="0,0"/>
            <v:stroke on="f" joinstyle="round"/>
            <v:imagedata o:title=""/>
            <o:lock v:ext="edit"/>
          </v:shape>
        </w:pict>
      </w:r>
      <w:r>
        <w:pict>
          <v:shape id="Freeform 17" o:spid="_x0000_s1042" o:spt="100" style="position:absolute;left:0pt;margin-left:259.5pt;margin-top:380.4pt;height:240.5pt;width:269.05pt;z-index:-251643904;mso-width-relative:page;mso-height-relative:page;" fillcolor="#0A90C9" filled="t" stroked="f" coordsize="1076,962" o:gfxdata="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" adj=",," path="m1076,0c1004,123,812,304,440,198c257,146,110,173,0,222c0,962,0,962,0,962c219,962,219,962,219,962c1076,653,1076,653,1076,653l1076,0xe">
            <v:path o:connecttype="segments" o:connectlocs="3416935,0;1397259,628650;0,704850;0,3054350;695454,3054350;3416935,2073275;3416935,0" o:connectangles="0,0,0,0,0,0,0"/>
            <v:fill on="t" focussize="0,0"/>
            <v:stroke on="f" joinstyle="round"/>
            <v:imagedata o:title=""/>
            <o:lock v:ext="edit"/>
          </v:shape>
        </w:pict>
      </w:r>
      <w:r>
        <w:pict>
          <v:shape id="Freeform 16" o:spid="_x0000_s1041" o:spt="100" style="position:absolute;left:0pt;margin-left:528pt;margin-top:-8.85pt;height:194.75pt;width:277.55pt;z-index:-251644928;mso-width-relative:page;mso-height-relative:page;" fillcolor="#336699" filled="t" stroked="f" coordsize="1110,779" o:gfxdata="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" adj=",," path="m1110,308c226,0,226,0,226,0c0,0,0,0,0,0c0,699,0,699,0,699c116,741,273,758,468,691c838,565,1025,683,1110,779l1110,308xe">
            <v:path o:connecttype="segments" o:connectlocs="3524885,977900;717679,0;0,0;0,2219325;1486167,2193925;3524885,2473325;3524885,977900" o:connectangles="0,0,0,0,0,0,0"/>
            <v:fill on="t" focussize="0,0"/>
            <v:stroke on="f" joinstyle="round"/>
            <v:imagedata o:title=""/>
            <o:lock v:ext="edit"/>
          </v:shape>
        </w:pict>
      </w:r>
      <w:r>
        <w:pict>
          <v:shape id="Freeform 15" o:spid="_x0000_s1040" o:spt="100" style="position:absolute;left:0pt;margin-left:528pt;margin-top:-8.85pt;height:205.5pt;width:277.55pt;z-index:-251645952;mso-width-relative:page;mso-height-relative:page;" stroked="f" coordsize="1110,822" o:gfxdata="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" adj=",," path="m1110,308c226,0,226,0,226,0c0,0,0,0,0,0c0,682,0,682,0,682c115,730,271,755,467,696c844,582,1029,719,1110,822l1110,308xe">
            <v:path o:connecttype="segments" o:connectlocs="3524885,977900;717679,0;0,0;0,2165350;1482992,2209800;3524885,2609850;3524885,977900" o:connectangles="0,0,0,0,0,0,0"/>
            <v:fill focussize="0,0"/>
            <v:stroke on="f" joinstyle="round"/>
            <v:imagedata o:title=""/>
            <o:lock v:ext="edit"/>
          </v:shape>
        </w:pict>
      </w:r>
      <w:r>
        <w:pict>
          <v:shape id="Freeform 14" o:spid="_x0000_s1039" o:spt="100" style="position:absolute;left:0pt;margin-left:528pt;margin-top:-8.85pt;height:240.5pt;width:277.55pt;z-index:-251646976;mso-width-relative:page;mso-height-relative:page;" fillcolor="#66CCCC" filled="t" stroked="f" coordsize="1110,962" o:gfxdata="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" adj=",," path="m1110,308c226,0,226,0,226,0c0,0,0,0,0,0c0,740,0,740,0,740c113,789,265,816,454,764c838,657,1036,839,1110,962l1110,308xe">
            <v:path o:connecttype="segments" o:connectlocs="3524885,977900;717679,0;0,0;0,2349500;1441709,2425700;3524885,3054350;3524885,977900" o:connectangles="0,0,0,0,0,0,0"/>
            <v:fill on="t" focussize="0,0"/>
            <v:stroke on="f" joinstyle="round"/>
            <v:imagedata o:title=""/>
            <o:lock v:ext="edit"/>
          </v:shape>
        </w:pict>
      </w:r>
      <w:r>
        <w:pict>
          <v:shape id="Freeform 13" o:spid="_x0000_s1038" o:spt="100" style="position:absolute;left:0pt;margin-left:696pt;margin-top:461.4pt;height:52pt;width:109.75pt;z-index:-251648000;mso-width-relative:page;mso-height-relative:page;" fillcolor="#6699CC" filled="t" stroked="f" coordsize="439,208" o:gfxdata="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" adj=",," path="m439,11c327,0,187,21,0,208c192,45,322,24,439,37l439,11xe">
            <v:path o:connecttype="segments" o:connectlocs="1393825,34925;0,660400;1393825,117475;1393825,34925" o:connectangles="0,0,0,0"/>
            <v:fill on="t" focussize="0,0"/>
            <v:stroke on="f" joinstyle="round"/>
            <v:imagedata o:title=""/>
            <o:lock v:ext="edit"/>
          </v:shape>
        </w:pict>
      </w:r>
      <w:bookmarkStart w:id="0" w:name="_GoBack"/>
      <w:r>
        <w:pict>
          <v:shape id="Freeform 12" o:spid="_x0000_s1037" o:spt="100" style="position:absolute;left:0pt;margin-left:528pt;margin-top:455.4pt;height:165.75pt;width:277.55pt;z-index:-251649024;mso-width-relative:page;mso-height-relative:page;" stroked="f" coordsize="1110,663" o:gfxdata="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" adj=",," path="m1110,27c985,0,826,25,559,150c347,250,133,225,0,142c0,663,0,663,0,663c1110,663,1110,663,1110,663l1110,27xe">
            <v:path o:connecttype="segments" o:connectlocs="3524885,85725;1775144,476250;0,450850;0,2105025;3524885,2105025;3524885,85725" o:connectangles="0,0,0,0,0,0"/>
            <v:fill focussize="0,0"/>
            <v:stroke on="f" joinstyle="round"/>
            <v:imagedata o:title=""/>
            <o:lock v:ext="edit"/>
          </v:shape>
        </w:pict>
      </w:r>
      <w:bookmarkEnd w:id="0"/>
      <w:r>
        <w:pict>
          <v:shape id="Freeform 11" o:spid="_x0000_s1036" o:spt="100" style="position:absolute;left:0pt;margin-left:528pt;margin-top:449.4pt;height:171.75pt;width:277.55pt;z-index:-251650048;mso-width-relative:page;mso-height-relative:page;" fillcolor="#66CCCC" filled="t" stroked="f" coordsize="1110,687" o:gfxdata="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" adj=",," path="m607,78c275,194,92,123,0,44c0,378,0,378,0,378c884,687,884,687,884,687c1110,687,1110,687,1110,687c1110,52,1110,52,1110,52c993,11,834,0,607,78xe">
            <v:path o:connecttype="segments" o:connectlocs="1927572,247650;0,139700;0,1200150;2807205,2181225;3524885,2181225;3524885,165100;1927572,247650" o:connectangles="0,0,0,0,0,0,0"/>
            <v:fill on="t" focussize="0,0"/>
            <v:stroke on="f" joinstyle="round"/>
            <v:imagedata o:title=""/>
            <o:lock v:ext="edit"/>
          </v:shape>
        </w:pict>
      </w:r>
      <w:r>
        <w:pict>
          <v:shape id="Freeform 10" o:spid="_x0000_s1035" o:spt="100" style="position:absolute;left:0pt;margin-left:528pt;margin-top:426.15pt;height:195pt;width:277.55pt;z-index:-251651072;mso-width-relative:page;mso-height-relative:page;" fillcolor="#336699" filled="t" stroked="f" coordsize="1110,780" o:gfxdata="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" adj=",," path="m643,88c272,215,85,97,0,0c0,471,0,471,0,471c884,780,884,780,884,780c1110,780,1110,780,1110,780c1110,81,1110,81,1110,81c995,39,838,22,643,88xe">
            <v:path o:connecttype="segments" o:connectlocs="2041892,279400;0,0;0,1495425;2807205,2476500;3524885,2476500;3524885,257175;2041892,279400" o:connectangles="0,0,0,0,0,0,0"/>
            <v:fill on="t" focussize="0,0"/>
            <v:stroke on="f" joinstyle="round"/>
            <v:imagedata o:title=""/>
            <o:lock v:ext="edit"/>
          </v:shape>
        </w:pict>
      </w:r>
      <w:r>
        <w:pict>
          <v:shape id="Freeform 9" o:spid="_x0000_s1034" o:spt="100" style="position:absolute;left:0pt;margin-left:-18.75pt;margin-top:426.15pt;height:195pt;width:278.05pt;z-index:-251652096;mso-width-relative:page;mso-height-relative:page;" fillcolor="#336699" filled="t" stroked="f" coordsize="1112,780" o:gfxdata="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" adj=",," path="m644,88c273,215,85,97,0,0c0,471,0,471,0,471c886,780,886,780,886,780c1112,780,1112,780,1112,780c1112,81,1112,81,1112,81c996,39,839,22,644,88xe">
            <v:path o:connecttype="segments" o:connectlocs="2045067,279400;0,0;0,1495425;2813555,2476500;3531235,2476500;3531235,257175;2045067,279400" o:connectangles="0,0,0,0,0,0,0"/>
            <v:fill on="t" focussize="0,0"/>
            <v:stroke on="f" joinstyle="round"/>
            <v:imagedata o:title=""/>
            <o:lock v:ext="edit"/>
          </v:shape>
        </w:pict>
      </w:r>
      <w:r>
        <w:pict>
          <v:shape id="Freeform 8" o:spid="_x0000_s1033" o:spt="100" style="position:absolute;left:0pt;margin-left:-18.75pt;margin-top:415.65pt;height:205.5pt;width:278.05pt;z-index:-251653120;mso-width-relative:page;mso-height-relative:page;" stroked="f" coordsize="1112,822" o:gfxdata="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" adj=",," path="m645,126c266,240,81,103,0,0c0,513,0,513,0,513c886,822,886,822,886,822c1112,822,1112,822,1112,822c1112,140,1112,140,1112,140c997,92,840,67,645,126xe">
            <v:path o:connecttype="segments" o:connectlocs="2048243,400050;0,0;0,1628775;2813555,2609850;3531235,2609850;3531235,444500;2048243,400050" o:connectangles="0,0,0,0,0,0,0"/>
            <v:fill focussize="0,0"/>
            <v:stroke on="f" joinstyle="round"/>
            <v:imagedata o:title=""/>
            <o:lock v:ext="edit"/>
          </v:shape>
        </w:pict>
      </w:r>
      <w:r>
        <w:pict>
          <v:shape id="Freeform 7" o:spid="_x0000_s1032" o:spt="100" style="position:absolute;left:0pt;margin-left:-18.75pt;margin-top:380.4pt;height:240.5pt;width:278.05pt;z-index:-251654144;mso-width-relative:page;mso-height-relative:page;" fillcolor="#0A90C9" filled="t" stroked="f" coordsize="1112,962" o:gfxdata="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" adj=",," path="m658,198c273,304,75,123,0,0c0,653,0,653,0,653c886,962,886,962,886,962c1112,962,1112,962,1112,962c1112,222,1112,222,1112,222c999,173,847,146,658,198xe">
            <v:path o:connecttype="segments" o:connectlocs="2089525,628650;0,0;0,2073275;2813555,3054350;3531235,3054350;3531235,704850;2089525,628650" o:connectangles="0,0,0,0,0,0,0"/>
            <v:fill on="t" focussize="0,0"/>
            <v:stroke on="f" joinstyle="round"/>
            <v:imagedata o:title=""/>
            <o:lock v:ext="edit"/>
          </v:shape>
        </w:pict>
      </w:r>
      <w:r>
        <w:pict>
          <v:shape id="Freeform 6" o:spid="_x0000_s1031" o:spt="100" style="position:absolute;left:0pt;margin-left:528pt;margin-top:415.65pt;height:205.5pt;width:277.55pt;z-index:-251655168;mso-width-relative:page;mso-height-relative:page;" stroked="f" coordsize="1110,822" o:gfxdata="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" adj=",," path="m644,126c266,240,81,103,0,0c0,513,0,513,0,513c884,822,884,822,884,822c1110,822,1110,822,1110,822c1110,140,1110,140,1110,140c995,92,839,67,644,126xe">
            <v:path o:connecttype="segments" o:connectlocs="2045068,400050;0,0;0,1628775;2807205,2609850;3524885,2609850;3524885,444500;2045068,400050" o:connectangles="0,0,0,0,0,0,0"/>
            <v:fill focussize="0,0"/>
            <v:stroke on="f" joinstyle="round"/>
            <v:imagedata o:title=""/>
            <o:lock v:ext="edit"/>
          </v:shape>
        </w:pict>
      </w:r>
      <w:r>
        <w:pict>
          <v:shape id="Freeform 5" o:spid="_x0000_s1030" o:spt="100" style="position:absolute;left:0pt;margin-left:528pt;margin-top:380.4pt;height:240.5pt;width:277.55pt;z-index:-251656192;mso-width-relative:page;mso-height-relative:page;" fillcolor="#0A90C9" filled="t" stroked="f" coordsize="1110,962" o:gfxdata="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" adj=",," path="m657,198c272,304,75,123,0,0c0,653,0,653,0,653c884,962,884,962,884,962c1110,962,1110,962,1110,962c1110,222,1110,222,1110,222c997,173,845,146,657,198xe">
            <v:path o:connecttype="segments" o:connectlocs="2086350,628650;0,0;0,2073275;2807205,3054350;3524885,3054350;3524885,704850;2086350,628650" o:connectangles="0,0,0,0,0,0,0"/>
            <v:fill on="t" focussize="0,0"/>
            <v:stroke on="f" joinstyle="round"/>
            <v:imagedata o:title=""/>
            <o:lock v:ext="edit"/>
          </v:shape>
        </w:pict>
      </w:r>
      <w:r>
        <w:rPr>
          <w:lang w:eastAsia="en-US"/>
        </w:rPr>
        <w:pict>
          <v:shape id="Text Box 124" o:spid="_x0000_s1029" o:spt="202" type="#_x0000_t202" style="position:absolute;left:0pt;margin-left:291.7pt;margin-top:16.65pt;height:69.75pt;width:210.75pt;z-index:251680768;mso-width-relative:page;mso-height-relative:page;" filled="f" stroked="f" coordsize="21600,21600" o:gfxdata="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N66bC2QAAAAsBAAAPAAAAAAAAAAEAIAAAACIA&#10;AABkcnMvZG93bnJldi54bWxQSwECFAAUAAAACACHTuJArVUbIggCAAAXBAAADgAAAAAAAAABACAA&#10;AAAoAQAAZHJzL2Uyb0RvYy54bWxQSwUGAAAAAAYABgBZAQAAogUAAAAA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rPr>
                      <w:b/>
                      <w:color w:val="66CCCC" w:themeColor="accent3"/>
                      <w:sz w:val="54"/>
                      <w:szCs w:val="22"/>
                      <w:lang w:val="en-GB"/>
                    </w:rPr>
                  </w:pPr>
                  <w:r>
                    <w:rPr>
                      <w:b/>
                      <w:color w:val="0A90C9" w:themeColor="accent1"/>
                      <w:sz w:val="54"/>
                      <w:szCs w:val="22"/>
                      <w:lang w:val="en-GB"/>
                    </w:rPr>
                    <w:t xml:space="preserve">DON’T </w:t>
                  </w:r>
                  <w:r>
                    <w:rPr>
                      <w:b/>
                      <w:color w:val="66CCCC" w:themeColor="accent3"/>
                      <w:sz w:val="54"/>
                      <w:szCs w:val="22"/>
                      <w:lang w:val="en-GB"/>
                    </w:rPr>
                    <w:t>COMPROMISE</w:t>
                  </w:r>
                </w:p>
              </w:txbxContent>
            </v:textbox>
          </v:shape>
        </w:pict>
      </w:r>
      <w:r>
        <w:rPr>
          <w:lang w:eastAsia="en-US"/>
        </w:rPr>
        <w:pict>
          <v:shape id="Text Box 168" o:spid="_x0000_s1028" o:spt="202" type="#_x0000_t202" style="position:absolute;left:0pt;margin-left:23.25pt;margin-top:24pt;height:57pt;width:220.9pt;z-index:251686912;mso-width-relative:page;mso-height-relative:page;" filled="f" stroked="f" coordsize="21600,21600" o:gfxdata="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PUE5K1wAAAAkBAAAPAAAAAAAAAAEAIAAAACIA&#10;AABkcnMvZG93bnJldi54bWxQSwECFAAUAAAACACHTuJAYr0ETAoCAAAXBAAADgAAAAAAAAABACAA&#10;AAAmAQAAZHJzL2Uyb0RvYy54bWxQSwUGAAAAAAYABgBZAQAAogUAAAAA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rPr>
                      <w:b/>
                      <w:color w:val="0A90C9" w:themeColor="accent1"/>
                      <w:sz w:val="46"/>
                      <w:szCs w:val="54"/>
                    </w:rPr>
                  </w:pPr>
                  <w:r>
                    <w:rPr>
                      <w:b/>
                      <w:color w:val="0A90C9" w:themeColor="accent1"/>
                      <w:sz w:val="46"/>
                      <w:szCs w:val="54"/>
                    </w:rPr>
                    <w:t xml:space="preserve">MOVE FAST </w:t>
                  </w:r>
                  <w:r>
                    <w:rPr>
                      <w:b/>
                      <w:color w:val="336699" w:themeColor="accent2"/>
                      <w:sz w:val="46"/>
                      <w:szCs w:val="54"/>
                    </w:rPr>
                    <w:t xml:space="preserve">AND </w:t>
                  </w:r>
                  <w:r>
                    <w:rPr>
                      <w:b/>
                      <w:color w:val="66CCCC" w:themeColor="accent3"/>
                      <w:sz w:val="46"/>
                      <w:szCs w:val="54"/>
                    </w:rPr>
                    <w:t>BREAK THINGS</w:t>
                  </w:r>
                </w:p>
              </w:txbxContent>
            </v:textbox>
          </v:shape>
        </w:pict>
      </w:r>
      <w:r>
        <w:t xml:space="preserve">                                        </w:t>
      </w:r>
      <w:r>
        <w:br w:type="page"/>
      </w:r>
    </w:p>
    <w:p>
      <w:r>
        <w:rPr>
          <w:lang w:eastAsia="en-US"/>
        </w:rPr>
        <w:pict>
          <v:shape id="_x0000_s1074" o:spid="_x0000_s1074" o:spt="202" type="#_x0000_t202" style="position:absolute;left:0pt;margin-left:285.45pt;margin-top:247.6pt;height:288pt;width:439.6pt;z-index:25169612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numPr>
                      <w:ilvl w:val="0"/>
                      <w:numId w:val="1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Arial" w:hAnsi="Arial" w:eastAsia="Times New Roman" w:cs="Arial"/>
                      <w:color w:val="666666"/>
                      <w:sz w:val="40"/>
                      <w:szCs w:val="40"/>
                      <w:lang w:eastAsia="en-US"/>
                    </w:rPr>
                  </w:pPr>
                  <w:r>
                    <w:rPr>
                      <w:rFonts w:ascii="Arial" w:hAnsi="Arial" w:eastAsia="Times New Roman" w:cs="Arial"/>
                      <w:color w:val="666666"/>
                      <w:sz w:val="27"/>
                      <w:szCs w:val="27"/>
                      <w:lang w:eastAsia="en-US"/>
                    </w:rPr>
                    <w:t>To develop tomorrow’s leaders who are visionary, creative, socially responsible and collaborative</w:t>
                  </w:r>
                </w:p>
                <w:p>
                  <w:pPr>
                    <w:shd w:val="clear" w:color="auto" w:fill="FFFFFF"/>
                    <w:spacing w:before="100" w:beforeAutospacing="1" w:after="100" w:afterAutospacing="1"/>
                    <w:rPr>
                      <w:rFonts w:ascii="Arial" w:hAnsi="Arial" w:eastAsia="Times New Roman" w:cs="Arial"/>
                      <w:color w:val="666666"/>
                      <w:sz w:val="40"/>
                      <w:szCs w:val="40"/>
                      <w:lang w:eastAsia="en-US"/>
                    </w:rPr>
                  </w:pPr>
                </w:p>
                <w:p>
                  <w:pPr>
                    <w:widowControl w:val="0"/>
                    <w:jc w:val="both"/>
                    <w:rPr>
                      <w:color w:val="333333"/>
                      <w:sz w:val="20"/>
                      <w:lang w:val="en-GB"/>
                    </w:rPr>
                  </w:pPr>
                  <w:r>
                    <w:rPr>
                      <w:rFonts w:ascii="Arial" w:hAnsi="Arial" w:cs="Arial"/>
                      <w:color w:val="333333"/>
                      <w:sz w:val="40"/>
                      <w:szCs w:val="40"/>
                    </w:rPr>
                    <w:t>The Community Standards encourage students to engage in responsible conduct that reflects positively upon the University community. The University attempts to establish a climate that encourages responsibility by students for their individual and collective actions.</w:t>
                  </w:r>
                </w:p>
              </w:txbxContent>
            </v:textbox>
          </v:shape>
        </w:pict>
      </w:r>
      <w:r>
        <w:rPr>
          <w:lang w:eastAsia="en-US"/>
        </w:rPr>
        <w:pict>
          <v:shape id="_x0000_s1073" o:spid="_x0000_s1073" o:spt="202" type="#_x0000_t202" style="position:absolute;left:0pt;margin-left:17.95pt;margin-top:34.1pt;height:351.15pt;width:257.45pt;z-index:25169510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widowControl w:val="0"/>
                    <w:jc w:val="both"/>
                    <w:rPr>
                      <w:color w:val="0A90C9" w:themeColor="accent1"/>
                      <w:sz w:val="58"/>
                      <w:szCs w:val="58"/>
                      <w:lang w:val="en-GB"/>
                    </w:rPr>
                  </w:pPr>
                  <w:r>
                    <w:rPr>
                      <w:color w:val="0A90C9" w:themeColor="accent1"/>
                      <w:sz w:val="96"/>
                      <w:szCs w:val="96"/>
                      <w:lang w:val="en-GB"/>
                    </w:rPr>
                    <w:t>I</w:t>
                  </w:r>
                  <w:r>
                    <w:rPr>
                      <w:color w:val="0A90C9" w:themeColor="accent1"/>
                      <w:sz w:val="50"/>
                      <w:szCs w:val="50"/>
                      <w:lang w:val="en-GB"/>
                    </w:rPr>
                    <w:t>NNOVATE</w:t>
                  </w:r>
                </w:p>
                <w:p>
                  <w:pPr>
                    <w:shd w:val="clear" w:color="auto" w:fill="FFFFFF"/>
                    <w:spacing w:line="312" w:lineRule="atLeast"/>
                    <w:outlineLvl w:val="1"/>
                    <w:rPr>
                      <w:rFonts w:ascii="Arial" w:hAnsi="Arial" w:eastAsia="Times New Roman" w:cs="Arial"/>
                      <w:color w:val="333333"/>
                      <w:sz w:val="32"/>
                      <w:szCs w:val="32"/>
                      <w:lang w:eastAsia="en-US"/>
                    </w:rPr>
                  </w:pPr>
                </w:p>
                <w:p>
                  <w:pPr>
                    <w:shd w:val="clear" w:color="auto" w:fill="FFFFFF"/>
                    <w:spacing w:line="312" w:lineRule="atLeast"/>
                    <w:outlineLvl w:val="1"/>
                    <w:rPr>
                      <w:rFonts w:ascii="Arial" w:hAnsi="Arial" w:eastAsia="Times New Roman" w:cs="Arial"/>
                      <w:color w:val="333333"/>
                      <w:sz w:val="32"/>
                      <w:szCs w:val="32"/>
                      <w:lang w:eastAsia="en-US"/>
                    </w:rPr>
                  </w:pPr>
                </w:p>
                <w:p>
                  <w:pPr>
                    <w:shd w:val="clear" w:color="auto" w:fill="FFFFFF"/>
                    <w:spacing w:line="312" w:lineRule="atLeast"/>
                    <w:outlineLvl w:val="1"/>
                    <w:rPr>
                      <w:rFonts w:ascii="Arial" w:hAnsi="Arial" w:eastAsia="Times New Roman" w:cs="Arial"/>
                      <w:color w:val="333333"/>
                      <w:sz w:val="32"/>
                      <w:szCs w:val="32"/>
                      <w:lang w:eastAsia="en-US"/>
                    </w:rPr>
                  </w:pPr>
                  <w:r>
                    <w:rPr>
                      <w:rFonts w:ascii="Arial" w:hAnsi="Arial" w:eastAsia="Times New Roman" w:cs="Arial"/>
                      <w:color w:val="333333"/>
                      <w:sz w:val="32"/>
                      <w:szCs w:val="32"/>
                      <w:lang w:eastAsia="en-US"/>
                    </w:rPr>
                    <w:t>OUR MISSION</w:t>
                  </w:r>
                </w:p>
                <w:p>
                  <w:pPr>
                    <w:numPr>
                      <w:ilvl w:val="0"/>
                      <w:numId w:val="2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Arial" w:hAnsi="Arial" w:eastAsia="Times New Roman" w:cs="Arial"/>
                      <w:color w:val="666666"/>
                      <w:sz w:val="40"/>
                      <w:szCs w:val="40"/>
                      <w:lang w:eastAsia="en-US"/>
                    </w:rPr>
                  </w:pPr>
                  <w:r>
                    <w:rPr>
                      <w:rFonts w:ascii="Arial" w:hAnsi="Arial" w:eastAsia="Times New Roman" w:cs="Arial"/>
                      <w:color w:val="666666"/>
                      <w:sz w:val="27"/>
                      <w:szCs w:val="27"/>
                      <w:lang w:eastAsia="en-US"/>
                    </w:rPr>
                    <w:t>To inspire and empower UG students to brainstorm and create health technology innovation for sustainable implementation in developing regions around the world</w:t>
                  </w:r>
                </w:p>
                <w:p>
                  <w:pPr>
                    <w:numPr>
                      <w:ilvl w:val="0"/>
                      <w:numId w:val="3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Arial" w:hAnsi="Arial" w:eastAsia="Times New Roman" w:cs="Arial"/>
                      <w:color w:val="666666"/>
                      <w:sz w:val="40"/>
                      <w:szCs w:val="40"/>
                      <w:lang w:eastAsia="en-US"/>
                    </w:rPr>
                  </w:pPr>
                  <w:r>
                    <w:rPr>
                      <w:rFonts w:ascii="Arial" w:hAnsi="Arial" w:eastAsia="Times New Roman" w:cs="Arial"/>
                      <w:color w:val="666666"/>
                      <w:sz w:val="27"/>
                      <w:szCs w:val="27"/>
                      <w:lang w:eastAsia="en-US"/>
                    </w:rPr>
                    <w:t>To engage interdisciplinary strengths of university for UG education</w:t>
                  </w:r>
                </w:p>
                <w:p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before="100" w:beforeAutospacing="1" w:after="100" w:afterAutospacing="1"/>
                    <w:rPr>
                      <w:rFonts w:ascii="Arial" w:hAnsi="Arial" w:eastAsia="Times New Roman" w:cs="Arial"/>
                      <w:color w:val="666666"/>
                      <w:sz w:val="40"/>
                      <w:szCs w:val="40"/>
                      <w:lang w:eastAsia="en-US"/>
                    </w:rPr>
                  </w:pPr>
                  <w:r>
                    <w:rPr>
                      <w:rFonts w:ascii="Arial" w:hAnsi="Arial" w:eastAsia="Times New Roman" w:cs="Arial"/>
                      <w:color w:val="666666"/>
                      <w:sz w:val="27"/>
                      <w:szCs w:val="27"/>
                      <w:lang w:eastAsia="en-US"/>
                    </w:rPr>
                    <w:t>To channel student innovations to global communities</w:t>
                  </w:r>
                </w:p>
                <w:p>
                  <w:pPr>
                    <w:shd w:val="clear" w:color="auto" w:fill="FFFFFF"/>
                    <w:spacing w:before="100" w:beforeAutospacing="1" w:after="100" w:afterAutospacing="1"/>
                    <w:ind w:left="720"/>
                    <w:rPr>
                      <w:color w:val="333333"/>
                      <w:lang w:val="en-GB"/>
                    </w:rPr>
                  </w:pPr>
                </w:p>
                <w:p>
                  <w:pPr>
                    <w:shd w:val="clear" w:color="auto" w:fill="FFFFFF"/>
                    <w:spacing w:before="100" w:beforeAutospacing="1" w:after="100" w:afterAutospacing="1"/>
                    <w:ind w:left="720"/>
                    <w:rPr>
                      <w:color w:val="333333"/>
                      <w:lang w:val="en-GB"/>
                    </w:rPr>
                  </w:pPr>
                </w:p>
                <w:p>
                  <w:pPr>
                    <w:shd w:val="clear" w:color="auto" w:fill="FFFFFF"/>
                    <w:spacing w:before="100" w:beforeAutospacing="1" w:after="100" w:afterAutospacing="1"/>
                    <w:ind w:left="720"/>
                    <w:rPr>
                      <w:color w:val="333333"/>
                      <w:lang w:val="en-GB"/>
                    </w:rPr>
                  </w:pPr>
                </w:p>
                <w:p>
                  <w:pPr>
                    <w:shd w:val="clear" w:color="auto" w:fill="FFFFFF"/>
                    <w:spacing w:before="100" w:beforeAutospacing="1" w:after="100" w:afterAutospacing="1"/>
                    <w:ind w:left="720"/>
                    <w:rPr>
                      <w:color w:val="333333"/>
                      <w:sz w:val="20"/>
                      <w:lang w:val="en-GB"/>
                    </w:rPr>
                  </w:pPr>
                  <w:r>
                    <w:rPr>
                      <w:color w:val="333333"/>
                      <w:lang w:val="en-GB"/>
                    </w:rPr>
                    <w:t>magna aliqua. Utenim ad minim Utenim ad minim veniam, quisnostrud exercitation ullamcolaboris nisi utaliquip ex eacommodoconsequat.Duisauteiruredolor in reprehenderit in voluptatevelitessecillumdoloreeufugiatnullapariatur</w:t>
                  </w:r>
                </w:p>
                <w:p>
                  <w:pPr>
                    <w:widowControl w:val="0"/>
                    <w:jc w:val="both"/>
                    <w:rPr>
                      <w:color w:val="66CCCC" w:themeColor="accent3"/>
                      <w:sz w:val="50"/>
                      <w:szCs w:val="50"/>
                      <w:lang w:val="en-GB"/>
                    </w:rPr>
                  </w:pPr>
                  <w:r>
                    <w:rPr>
                      <w:color w:val="66CCCC" w:themeColor="accent3"/>
                      <w:sz w:val="96"/>
                      <w:szCs w:val="96"/>
                      <w:lang w:val="en-GB"/>
                    </w:rPr>
                    <w:t>S</w:t>
                  </w:r>
                  <w:r>
                    <w:rPr>
                      <w:color w:val="66CCCC" w:themeColor="accent3"/>
                      <w:sz w:val="50"/>
                      <w:szCs w:val="50"/>
                      <w:lang w:val="en-GB"/>
                    </w:rPr>
                    <w:t>TAY FOCUSED</w:t>
                  </w:r>
                </w:p>
                <w:p>
                  <w:pPr>
                    <w:widowControl w:val="0"/>
                    <w:jc w:val="both"/>
                    <w:rPr>
                      <w:color w:val="333333"/>
                      <w:lang w:val="en-GB"/>
                    </w:rPr>
                  </w:pPr>
                  <w:r>
                    <w:rPr>
                      <w:color w:val="333333"/>
                      <w:lang w:val="en-GB"/>
                    </w:rPr>
                    <w:t xml:space="preserve">Loremipsumdolor sit ametConsecteturadipisicingelit, sed do eiusmodtemporincididuntutlaboreetdolore magna aliqua. </w:t>
                  </w:r>
                </w:p>
                <w:p>
                  <w:pPr>
                    <w:widowControl w:val="0"/>
                    <w:jc w:val="both"/>
                    <w:rPr>
                      <w:color w:val="333333"/>
                      <w:lang w:val="en-GB"/>
                    </w:rPr>
                  </w:pPr>
                  <w:r>
                    <w:rPr>
                      <w:color w:val="333333"/>
                      <w:lang w:val="en-GB"/>
                    </w:rPr>
                    <w:t>Utenim ad minim veniam, quisnostrud exercitation ullamcolaboris nisi utaliquip ex eacommodoconsequat.</w:t>
                  </w:r>
                </w:p>
                <w:p>
                  <w:pPr>
                    <w:widowControl w:val="0"/>
                    <w:jc w:val="both"/>
                    <w:rPr>
                      <w:color w:val="333333"/>
                      <w:sz w:val="20"/>
                      <w:lang w:val="en-GB"/>
                    </w:rPr>
                  </w:pPr>
                  <w:r>
                    <w:rPr>
                      <w:color w:val="333333"/>
                      <w:lang w:val="en-GB"/>
                    </w:rPr>
                    <w:t>Duisauteiruredolor in reprehenderit in voluptatevelitessecillumdoloreeufugiatnullapariatur.Excepteursintoccaecatcupidatat non proident, sunt in culpa qui officiadeseruntmollitanim id estlaborum.Excepteursintoccaecatcupidatat non proident, sunt in culpa qui officiadeseruntmollitanim id estlaborum.</w:t>
                  </w:r>
                </w:p>
              </w:txbxContent>
            </v:textbox>
          </v:shape>
        </w:pict>
      </w:r>
      <w: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5149215</wp:posOffset>
            </wp:positionV>
            <wp:extent cx="3205480" cy="2727325"/>
            <wp:effectExtent l="19050" t="0" r="0" b="0"/>
            <wp:wrapNone/>
            <wp:docPr id="13" name="Picture 71" descr="C:\BrochureRobot\BrochureGenie\BrochureGenie\BrochureGenie\bin\Release\data\templates\1\brochure\img\i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1" descr="C:\BrochureRobot\BrochureGenie\BrochureGenie\BrochureGenie\bin\Release\data\templates\1\brochure\img\in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413" cy="272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pict>
          <v:group id="Group 70" o:spid="_x0000_s1066" o:spt="203" style="position:absolute;left:0pt;margin-left:-10.75pt;margin-top:472.95pt;height:240.6pt;width:810.95pt;z-index:-251623424;mso-width-relative:page;mso-height-relative:page;" coordsize="102990,30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">
            <o:lock v:ext="edit"/>
            <v:shape id="_x0000_s1067" o:spid="_x0000_s1067" style="position:absolute;left:0;top:0;height:30511;width:102990;" fillcolor="#A0CEE5" filled="t" stroked="f" coordsize="3244,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iaWL8A&#10;AADbAAAADwAAAGRycy9kb3ducmV2LnhtbERPzYrCMBC+L/gOYQRva6rosluNsiwoehG2+gBDMzbF&#10;ZlKb2Na3N4LgbT6+31mue1uJlhpfOlYwGScgiHOnSy4UnI6bz28QPiBrrByTgjt5WK8GH0tMtev4&#10;n9osFCKGsE9RgQmhTqX0uSGLfuxq4sidXWMxRNgUUjfYxXBbyWmSfEmLJccGgzX9Gcov2c0qcNds&#10;vr/UZjvr9j+9PUlqN8eDUqNh/7sAEagPb/HLvdNx/hyev8QD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2JpYvwAAANsAAAAPAAAAAAAAAAAAAAAAAJgCAABkcnMvZG93bnJl&#10;di54bWxQSwUGAAAAAAQABAD1AAAAhAMAAAAA&#10;" path="m3244,0c3026,123,2449,304,1325,198c774,146,331,173,0,222c0,962,0,962,0,962c661,962,661,962,661,962c3244,653,3244,653,3244,653l3244,0xe">
              <v:path arrowok="t" o:connecttype="custom" o:connectlocs="10299065,0;4206616,627997;0,704117;0,3051175;2098546,3051175;10299065,2071120;10299065,0" o:connectangles="0,0,0,0,0,0,0"/>
              <v:fill on="t" focussize="0,0"/>
              <v:stroke on="f"/>
              <v:imagedata o:title=""/>
              <o:lock v:ext="edit"/>
            </v:shape>
            <v:shape id="_x0000_s1068" o:spid="_x0000_s1068" style="position:absolute;left:0;top:4476;height:26073;width:102990;" stroked="f" coordsize="3244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XiW8UA&#10;AADbAAAADwAAAGRycy9kb3ducmV2LnhtbESP0WrCQBRE3wv9h+UWfCl1UyFBomsQQYi0VtR+wCV7&#10;TYLZuyG7jWm+visUfBxm5gyzzAbTiJ46V1tW8D6NQBAXVtdcKvg+b9/mIJxH1thYJgW/5CBbPT8t&#10;MdX2xkfqT74UAcIuRQWV920qpSsqMuimtiUO3sV2Bn2QXSl1h7cAN42cRVEiDdYcFipsaVNRcT39&#10;GAXjIUH78XX+3I1Ff/D5JX7dX2OlJi/DegHC0+Af4f92rhXMErh/CT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leJbxQAAANsAAAAPAAAAAAAAAAAAAAAAAJgCAABkcnMv&#10;ZG93bnJldi54bWxQSwUGAAAAAAQABAD1AAAAigMAAAAA&#10;" path="m3244,0c3008,103,2467,240,1364,126c793,67,336,92,0,140c0,822,0,822,0,822c661,822,661,822,661,822c3244,513,3244,513,3244,513l3244,0xe">
              <v:path arrowok="t" o:connecttype="custom" o:connectlocs="10299065,0;4330433,399661;0,444067;0,2607310;2098546,2607310;10299065,1627190;10299065,0" o:connectangles="0,0,0,0,0,0,0"/>
              <v:fill focussize="0,0"/>
              <v:stroke on="f"/>
              <v:imagedata o:title=""/>
              <o:lock v:ext="edit"/>
            </v:shape>
            <v:shape id="_x0000_s1069" o:spid="_x0000_s1069" style="position:absolute;left:0;top:5810;height:24739;width:102990;" fillcolor="#CCCC99" filled="t" stroked="f" coordsize="3244,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Ig6cQA&#10;AADbAAAADwAAAGRycy9kb3ducmV2LnhtbESPQYvCMBSE7wv+h/AEb2uqh65Uo4ggKKiwbhG9PZpn&#10;W2xeShNt9ddvFoQ9DjPzDTNbdKYSD2pcaVnBaBiBIM6sLjlXkP6sPycgnEfWWFkmBU9ysJj3PmaY&#10;aNvyNz2OPhcBwi5BBYX3dSKlywoy6Ia2Jg7e1TYGfZBNLnWDbYCbSo6jKJYGSw4LBda0Kii7He9G&#10;wfKU1+vz7mJ3++2hjb/Sm35RpNSg3y2nIDx1/j/8bm+0gjiGvy/hB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yIOnEAAAA2wAAAA8AAAAAAAAAAAAAAAAAmAIAAGRycy9k&#10;b3ducmV2LnhtbFBLBQYAAAAABAAEAPUAAACJAwAAAAA=&#10;" path="m3244,0c2995,97,2449,215,1366,89c796,22,338,39,0,81c0,780,0,780,0,780c661,780,661,780,661,780c3244,471,3244,471,3244,471l3244,0xe">
              <v:path arrowok="t" o:connecttype="custom" o:connectlocs="10299065,0;4336783,282285;0,256911;0,2473960;2098546,2473960;10299065,1493891;10299065,0" o:connectangles="0,0,0,0,0,0,0"/>
              <v:fill on="t" focussize="0,0"/>
              <v:stroke on="f"/>
              <v:imagedata o:title=""/>
              <o:lock v:ext="edit"/>
            </v:shape>
            <v:shape id="_x0000_s1070" o:spid="_x0000_s1070" style="position:absolute;left:0;top:8763;height:21786;width:102990;" fillcolor="#CC9966" filled="t" stroked="f" coordsize="3244,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/wkMMA&#10;AADbAAAADwAAAGRycy9kb3ducmV2LnhtbESPQYvCMBSE78L+h/AWvGmqC1WqURZFWDyI2mXPj+bZ&#10;FpuXbhNr9dcbQfA4zMw3zHzZmUq01LjSsoLRMAJBnFldcq7gN90MpiCcR9ZYWSYFN3KwXHz05pho&#10;e+UDtUefiwBhl6CCwvs6kdJlBRl0Q1sTB+9kG4M+yCaXusFrgJtKjqMolgZLDgsF1rQqKDsfL0bB&#10;epdG2/a/vJzidPQ1ufvxat/9KdX/7L5nIDx1/h1+tX+0gngC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/wkMMAAADbAAAADwAAAAAAAAAAAAAAAACYAgAAZHJzL2Rv&#10;d25yZXYueG1sUEsFBgAAAAAEAAQA9QAAAIgDAAAAAA==&#10;" path="m3244,45c2977,124,2442,194,1470,79c809,0,343,11,0,52c0,687,0,687,0,687c661,687,661,687,661,687c3244,378,3244,378,3244,378l3244,45xe">
              <v:path arrowok="t" o:connecttype="custom" o:connectlocs="10299065,142709;4666962,250533;0,164908;0,2178685;2098546,2178685;10299065,1198752;10299065,142709" o:connectangles="0,0,0,0,0,0,0"/>
              <v:fill on="t" focussize="0,0"/>
              <v:stroke on="f"/>
              <v:imagedata o:title=""/>
              <o:lock v:ext="edit"/>
            </v:shape>
            <v:shape id="_x0000_s1071" o:spid="_x0000_s1071" style="position:absolute;left:0;top:9525;height:21031;width:102990;" stroked="f" coordsize="3244,6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OUsAA&#10;AADbAAAADwAAAGRycy9kb3ducmV2LnhtbERPzWrCQBC+C32HZQq96cYepKauooJQKSUYfYBpdkyC&#10;2dmwu9Xk7TuHQo8f3/9qM7hO3SnE1rOB+SwDRVx523Jt4HI+TN9AxYRssfNMBkaKsFk/TVaYW//g&#10;E93LVCsJ4ZijgSalPtc6Vg05jDPfEwt39cFhEhhqbQM+JNx1+jXLFtphy9LQYE/7hqpb+eMMlKI4&#10;nnfFtlgeqSqLr/A5jt/GvDwP23dQiYb0L/5zf1gDCxkrX+QH6P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+OUsAAAADbAAAADwAAAAAAAAAAAAAAAACYAgAAZHJzL2Rvd25y&#10;ZXYueG1sUEsFBgAAAAAEAAQA9QAAAIUDAAAAAA==&#10;" path="m3244,143c2856,225,2232,251,1610,150c832,25,367,0,0,27c0,663,0,663,0,663c3244,663,3244,663,3244,663l3244,143xe">
              <v:path arrowok="t" o:connecttype="custom" o:connectlocs="10299065,453614;5111435,475819;0,85647;0,2103120;10299065,2103120;10299065,453614" o:connectangles="0,0,0,0,0,0"/>
              <v:fill focussize="0,0"/>
              <v:stroke on="f"/>
              <v:imagedata o:title=""/>
              <o:lock v:ext="edit"/>
            </v:shape>
          </v:group>
        </w:pict>
      </w:r>
      <w:r>
        <w:rPr>
          <w:lang w:eastAsia="en-US"/>
        </w:rPr>
        <w:pict>
          <v:shape id="Text Box 78" o:spid="_x0000_s1065" o:spt="202" type="#_x0000_t202" style="position:absolute;left:0pt;margin-left:528pt;margin-top:17.25pt;height:104pt;width:238.25pt;z-index:251692032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b/>
                      <w:color w:val="336699" w:themeColor="accent2"/>
                      <w:sz w:val="52"/>
                      <w:szCs w:val="52"/>
                      <w:u w:val="single"/>
                      <w:lang w:val="en-GB"/>
                    </w:rPr>
                  </w:pPr>
                  <w:r>
                    <w:rPr>
                      <w:b/>
                      <w:color w:val="336699" w:themeColor="accent2"/>
                      <w:sz w:val="52"/>
                      <w:szCs w:val="52"/>
                      <w:u w:val="single"/>
                      <w:lang w:val="en-GB"/>
                    </w:rPr>
                    <w:t>Your Success Is Our Priority</w:t>
                  </w:r>
                </w:p>
              </w:txbxContent>
            </v:textbox>
          </v:shape>
        </w:pict>
      </w:r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6913880</wp:posOffset>
            </wp:positionH>
            <wp:positionV relativeFrom="paragraph">
              <wp:posOffset>1411605</wp:posOffset>
            </wp:positionV>
            <wp:extent cx="2537460" cy="2743200"/>
            <wp:effectExtent l="19050" t="0" r="0" b="0"/>
            <wp:wrapNone/>
            <wp:docPr id="73" name="Picture 73" descr="C:\BrochureRobot\BrochureGenie\BrochureGenie\BrochureGenie\bin\Release\data\templates\1\brochure\img\i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:\BrochureRobot\BrochureGenie\BrochureGenie\BrochureGenie\bin\Release\data\templates\1\brochure\img\in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6267" cy="275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3769360</wp:posOffset>
            </wp:positionH>
            <wp:positionV relativeFrom="paragraph">
              <wp:posOffset>1138555</wp:posOffset>
            </wp:positionV>
            <wp:extent cx="1725295" cy="1828800"/>
            <wp:effectExtent l="19050" t="0" r="8267" b="0"/>
            <wp:wrapNone/>
            <wp:docPr id="76" name="Picture 76" descr="C:\BrochureRobot\BrochureGenie\BrochureGenie\BrochureGenie\bin\Release\data\templates\1\brochure\img\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:\BrochureRobot\BrochureGenie\BrochureGenie\BrochureGenie\bin\Release\data\templates\1\brochure\img\in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6249" cy="184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5842" w:h="12242" w:orient="landscape"/>
      <w:pgMar w:top="0" w:right="2" w:bottom="23" w:left="0" w:header="709" w:footer="709" w:gutter="0"/>
      <w:cols w:equalWidth="0" w:num="3">
        <w:col w:w="5328" w:space="0"/>
        <w:col w:w="5220" w:space="0"/>
        <w:col w:w="5292"/>
      </w:cols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10" w:usb3="00000000" w:csb0="0008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E71E43"/>
    <w:multiLevelType w:val="multilevel"/>
    <w:tmpl w:val="14E71E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51805F96"/>
    <w:multiLevelType w:val="multilevel"/>
    <w:tmpl w:val="51805F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72C07488"/>
    <w:multiLevelType w:val="multilevel"/>
    <w:tmpl w:val="72C074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736129F9"/>
    <w:multiLevelType w:val="multilevel"/>
    <w:tmpl w:val="736129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attachedTemplate r:id="rId1"/>
  <w:documentProtection w:enforcement="0"/>
  <w:defaultTabStop w:val="708"/>
  <w:hyphenationZone w:val="425"/>
  <w:drawingGridHorizontalSpacing w:val="120"/>
  <w:displayHorizontalDrawingGridEvery w:val="2"/>
  <w:characterSpacingControl w:val="doNotCompress"/>
  <w:compat>
    <w:applyBreakingRules/>
    <w:compatSetting w:name="compatibilityMode" w:uri="http://schemas.microsoft.com/office/word" w:val="12"/>
  </w:compat>
  <w:rsids>
    <w:rsidRoot w:val="00005652"/>
    <w:rsid w:val="0000210F"/>
    <w:rsid w:val="00005652"/>
    <w:rsid w:val="00024B73"/>
    <w:rsid w:val="00072285"/>
    <w:rsid w:val="0017576F"/>
    <w:rsid w:val="001E640C"/>
    <w:rsid w:val="00220560"/>
    <w:rsid w:val="00226350"/>
    <w:rsid w:val="00235FFF"/>
    <w:rsid w:val="002906EB"/>
    <w:rsid w:val="002F2695"/>
    <w:rsid w:val="00320377"/>
    <w:rsid w:val="00332924"/>
    <w:rsid w:val="003421CA"/>
    <w:rsid w:val="003C2B8D"/>
    <w:rsid w:val="003D2230"/>
    <w:rsid w:val="004938D0"/>
    <w:rsid w:val="004C76D0"/>
    <w:rsid w:val="00540F6B"/>
    <w:rsid w:val="00590AFE"/>
    <w:rsid w:val="00692F03"/>
    <w:rsid w:val="00712931"/>
    <w:rsid w:val="007176F3"/>
    <w:rsid w:val="007A5D95"/>
    <w:rsid w:val="007D1FCC"/>
    <w:rsid w:val="007F77D6"/>
    <w:rsid w:val="008B30EA"/>
    <w:rsid w:val="00922B9C"/>
    <w:rsid w:val="0095620D"/>
    <w:rsid w:val="009E1E51"/>
    <w:rsid w:val="00A37B10"/>
    <w:rsid w:val="00A433C8"/>
    <w:rsid w:val="00C44A44"/>
    <w:rsid w:val="00CD7FBD"/>
    <w:rsid w:val="00CE0E5C"/>
    <w:rsid w:val="00CF75B2"/>
    <w:rsid w:val="00D278F8"/>
    <w:rsid w:val="00DA7C3C"/>
    <w:rsid w:val="00DD3FC9"/>
    <w:rsid w:val="00DF338D"/>
    <w:rsid w:val="00DF41BE"/>
    <w:rsid w:val="00E25790"/>
    <w:rsid w:val="00E94ADC"/>
    <w:rsid w:val="00EB3210"/>
    <w:rsid w:val="00F33B1E"/>
    <w:rsid w:val="00F50A87"/>
    <w:rsid w:val="1A990A63"/>
    <w:rsid w:val="60C703F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Batang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Batang" w:cs="Times New Roman"/>
      <w:sz w:val="24"/>
      <w:szCs w:val="24"/>
      <w:lang w:val="en-US" w:eastAsia="ko-KR" w:bidi="ar-SA"/>
    </w:rPr>
  </w:style>
  <w:style w:type="paragraph" w:styleId="2">
    <w:name w:val="heading 2"/>
    <w:basedOn w:val="1"/>
    <w:next w:val="1"/>
    <w:link w:val="10"/>
    <w:qFormat/>
    <w:uiPriority w:val="9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en-US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7"/>
    <w:qFormat/>
    <w:uiPriority w:val="0"/>
    <w:rPr>
      <w:rFonts w:ascii="Tahoma" w:hAnsi="Tahoma" w:cs="Tahoma"/>
      <w:sz w:val="16"/>
      <w:szCs w:val="16"/>
    </w:rPr>
  </w:style>
  <w:style w:type="paragraph" w:customStyle="1" w:styleId="6">
    <w:name w:val="Стиль1"/>
    <w:basedOn w:val="1"/>
    <w:qFormat/>
    <w:uiPriority w:val="0"/>
  </w:style>
  <w:style w:type="character" w:customStyle="1" w:styleId="7">
    <w:name w:val="Balloon Text Char"/>
    <w:basedOn w:val="3"/>
    <w:link w:val="5"/>
    <w:uiPriority w:val="0"/>
    <w:rPr>
      <w:rFonts w:ascii="Tahoma" w:hAnsi="Tahoma" w:cs="Tahoma"/>
      <w:sz w:val="16"/>
      <w:szCs w:val="16"/>
      <w:lang w:eastAsia="ko-KR"/>
    </w:rPr>
  </w:style>
  <w:style w:type="paragraph" w:styleId="8">
    <w:name w:val="No Spacing"/>
    <w:link w:val="9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9">
    <w:name w:val="No Spacing Char"/>
    <w:basedOn w:val="3"/>
    <w:link w:val="8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10">
    <w:name w:val="Heading 2 Char"/>
    <w:basedOn w:val="3"/>
    <w:link w:val="2"/>
    <w:qFormat/>
    <w:uiPriority w:val="9"/>
    <w:rPr>
      <w:rFonts w:eastAsia="Times New Roman"/>
      <w:b/>
      <w:bCs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templates\1\template-brochure-outsid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0A90C9"/>
      </a:accent1>
      <a:accent2>
        <a:srgbClr val="336699"/>
      </a:accent2>
      <a:accent3>
        <a:srgbClr val="66CCCC"/>
      </a:accent3>
      <a:accent4>
        <a:srgbClr val="6699CC"/>
      </a:accent4>
      <a:accent5>
        <a:srgbClr val="336666"/>
      </a:accent5>
      <a:accent6>
        <a:srgbClr val="33CCCC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76"/>
    <customShpInfo spid="_x0000_s1056"/>
    <customShpInfo spid="_x0000_s1026"/>
    <customShpInfo spid="_x0000_s1050"/>
    <customShpInfo spid="_x0000_s1054"/>
    <customShpInfo spid="_x0000_s1053"/>
    <customShpInfo spid="_x0000_s1052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74"/>
    <customShpInfo spid="_x0000_s1073"/>
    <customShpInfo spid="_x0000_s1067"/>
    <customShpInfo spid="_x0000_s1068"/>
    <customShpInfo spid="_x0000_s1069"/>
    <customShpInfo spid="_x0000_s1070"/>
    <customShpInfo spid="_x0000_s1071"/>
    <customShpInfo spid="_x0000_s1066"/>
    <customShpInfo spid="_x0000_s1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template-brochure-outside</Template>
  <Company>Imagine</Company>
  <Pages>2</Pages>
  <Words>11</Words>
  <Characters>69</Characters>
  <Lines>1</Lines>
  <Paragraphs>1</Paragraphs>
  <TotalTime>1</TotalTime>
  <ScaleCrop>false</ScaleCrop>
  <LinksUpToDate>false</LinksUpToDate>
  <CharactersWithSpaces>79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2021-05-01T08:25:00Z</dcterms:created>
  <dc:creator>Imagie7</dc:creator>
  <cp:lastModifiedBy>Deepankar Sharma</cp:lastModifiedBy>
  <cp:lastPrinted>1900-12-31T22:00:00Z</cp:lastPrinted>
  <dcterms:modified xsi:type="dcterms:W3CDTF">2021-05-01T08:28:23Z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